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D101" w14:textId="5707C5E7" w:rsidR="00AB3BD2" w:rsidRPr="002F280E" w:rsidRDefault="20E0B83F" w:rsidP="00802D9B">
      <w:pPr>
        <w:spacing w:line="276" w:lineRule="auto"/>
        <w:contextualSpacing/>
        <w:rPr>
          <w:rFonts w:eastAsia="Verdana" w:cstheme="minorHAnsi"/>
          <w:b/>
          <w:bCs/>
          <w:sz w:val="24"/>
          <w:szCs w:val="24"/>
        </w:rPr>
      </w:pPr>
      <w:r w:rsidRPr="00AB3BD2">
        <w:rPr>
          <w:rFonts w:eastAsia="Verdana" w:cstheme="minorHAnsi"/>
          <w:b/>
          <w:bCs/>
          <w:sz w:val="24"/>
          <w:szCs w:val="24"/>
        </w:rPr>
        <w:t>Anoka-Ramsey Community College Writing Tutor Response Form</w:t>
      </w:r>
    </w:p>
    <w:p w14:paraId="564B033B" w14:textId="77777777" w:rsidR="00AB3BD2" w:rsidRPr="00AB3BD2" w:rsidRDefault="00AB3BD2" w:rsidP="00802D9B">
      <w:pPr>
        <w:spacing w:line="276" w:lineRule="auto"/>
        <w:contextualSpacing/>
        <w:rPr>
          <w:rFonts w:eastAsia="Verdana" w:cstheme="minorHAnsi"/>
          <w:b/>
          <w:bCs/>
          <w:sz w:val="24"/>
          <w:szCs w:val="24"/>
        </w:rPr>
      </w:pPr>
    </w:p>
    <w:p w14:paraId="16C7CF9E" w14:textId="77777777" w:rsidR="00AB3BD2" w:rsidRDefault="00AB3BD2" w:rsidP="00802D9B">
      <w:pPr>
        <w:spacing w:line="276" w:lineRule="auto"/>
        <w:contextualSpacing/>
        <w:rPr>
          <w:rFonts w:eastAsia="Verdana" w:cstheme="minorHAnsi"/>
          <w:b/>
          <w:bCs/>
          <w:sz w:val="24"/>
          <w:szCs w:val="24"/>
        </w:rPr>
      </w:pPr>
    </w:p>
    <w:p w14:paraId="38BB031F" w14:textId="158D31A3" w:rsidR="74C5F3AE" w:rsidRPr="00AB3BD2" w:rsidRDefault="00AB3BD2" w:rsidP="00802D9B">
      <w:pPr>
        <w:spacing w:line="276" w:lineRule="auto"/>
        <w:contextualSpacing/>
        <w:rPr>
          <w:rFonts w:eastAsia="Verdana" w:cstheme="minorHAnsi"/>
          <w:sz w:val="24"/>
          <w:szCs w:val="24"/>
        </w:rPr>
      </w:pPr>
      <w:r w:rsidRPr="00AB3BD2">
        <w:rPr>
          <w:rFonts w:eastAsia="Verdana" w:cstheme="minorHAnsi"/>
          <w:b/>
          <w:bCs/>
          <w:sz w:val="24"/>
          <w:szCs w:val="24"/>
        </w:rPr>
        <w:t>OVERVIEW COMMENTS:</w:t>
      </w:r>
      <w:r w:rsidR="004014C7">
        <w:rPr>
          <w:rFonts w:eastAsia="Verdana" w:cstheme="minorHAnsi"/>
          <w:sz w:val="24"/>
          <w:szCs w:val="24"/>
        </w:rPr>
        <w:t xml:space="preserve"> Hi, Nate! Thank you for submitting your </w:t>
      </w:r>
      <w:r w:rsidR="00802D9B">
        <w:rPr>
          <w:rFonts w:eastAsia="Verdana" w:cstheme="minorHAnsi"/>
          <w:sz w:val="24"/>
          <w:szCs w:val="24"/>
        </w:rPr>
        <w:t>essay for feedback. I enjoyed reading</w:t>
      </w:r>
      <w:r w:rsidR="00010177">
        <w:rPr>
          <w:rFonts w:eastAsia="Verdana" w:cstheme="minorHAnsi"/>
          <w:sz w:val="24"/>
          <w:szCs w:val="24"/>
        </w:rPr>
        <w:t xml:space="preserve"> about the electoral college and your </w:t>
      </w:r>
      <w:proofErr w:type="gramStart"/>
      <w:r w:rsidR="00010177">
        <w:rPr>
          <w:rFonts w:eastAsia="Verdana" w:cstheme="minorHAnsi"/>
          <w:sz w:val="24"/>
          <w:szCs w:val="24"/>
        </w:rPr>
        <w:t>argument in support of</w:t>
      </w:r>
      <w:proofErr w:type="gramEnd"/>
      <w:r w:rsidR="00010177">
        <w:rPr>
          <w:rFonts w:eastAsia="Verdana" w:cstheme="minorHAnsi"/>
          <w:sz w:val="24"/>
          <w:szCs w:val="24"/>
        </w:rPr>
        <w:t xml:space="preserve"> keeping it. I think you have a strong foundation, and this form provides suggestions for how to further strengthen the thesis, idea development, intro and conclusion, and smaller details. Let’s get started!</w:t>
      </w:r>
    </w:p>
    <w:p w14:paraId="797388D6" w14:textId="77777777" w:rsidR="00AB3BD2" w:rsidRDefault="00AB3BD2" w:rsidP="00802D9B">
      <w:pPr>
        <w:spacing w:line="276" w:lineRule="auto"/>
        <w:contextualSpacing/>
        <w:rPr>
          <w:rFonts w:eastAsia="Verdana" w:cstheme="minorHAnsi"/>
          <w:b/>
          <w:bCs/>
          <w:sz w:val="24"/>
          <w:szCs w:val="24"/>
        </w:rPr>
      </w:pPr>
    </w:p>
    <w:p w14:paraId="60556C02" w14:textId="77777777" w:rsidR="00AB3BD2" w:rsidRDefault="00AB3BD2" w:rsidP="00802D9B">
      <w:pPr>
        <w:spacing w:line="276" w:lineRule="auto"/>
        <w:contextualSpacing/>
        <w:rPr>
          <w:rFonts w:eastAsia="Verdana" w:cstheme="minorHAnsi"/>
          <w:b/>
          <w:bCs/>
          <w:sz w:val="24"/>
          <w:szCs w:val="24"/>
        </w:rPr>
      </w:pPr>
    </w:p>
    <w:p w14:paraId="481D62B7" w14:textId="77777777" w:rsidR="00AB3BD2" w:rsidRPr="00AB3BD2" w:rsidRDefault="00AB3BD2" w:rsidP="00802D9B">
      <w:pPr>
        <w:spacing w:line="276" w:lineRule="auto"/>
        <w:contextualSpacing/>
        <w:rPr>
          <w:rFonts w:eastAsia="Verdana" w:cstheme="minorHAnsi"/>
          <w:b/>
          <w:bCs/>
          <w:sz w:val="24"/>
          <w:szCs w:val="24"/>
        </w:rPr>
      </w:pPr>
      <w:r w:rsidRPr="00AB3BD2">
        <w:rPr>
          <w:rFonts w:eastAsia="Verdana" w:cstheme="minorHAnsi"/>
          <w:b/>
          <w:bCs/>
          <w:sz w:val="24"/>
          <w:szCs w:val="24"/>
        </w:rPr>
        <w:t>HIGHER-ORDER CONCERNS:</w:t>
      </w:r>
    </w:p>
    <w:p w14:paraId="5EF12D1E" w14:textId="77777777" w:rsidR="009B43DC" w:rsidRPr="009B43DC" w:rsidRDefault="009B43DC" w:rsidP="00802D9B">
      <w:pPr>
        <w:spacing w:line="276" w:lineRule="auto"/>
        <w:contextualSpacing/>
        <w:rPr>
          <w:rFonts w:eastAsia="Verdana" w:cstheme="minorHAnsi"/>
          <w:sz w:val="24"/>
          <w:szCs w:val="24"/>
        </w:rPr>
      </w:pPr>
    </w:p>
    <w:p w14:paraId="4E45F8B7" w14:textId="77777777" w:rsidR="20E0B83F" w:rsidRPr="00AB3BD2" w:rsidRDefault="20E0B83F" w:rsidP="00802D9B">
      <w:pPr>
        <w:spacing w:line="276" w:lineRule="auto"/>
        <w:contextualSpacing/>
        <w:rPr>
          <w:rFonts w:eastAsia="Verdana" w:cstheme="minorHAnsi"/>
          <w:b/>
          <w:bCs/>
          <w:sz w:val="24"/>
          <w:szCs w:val="24"/>
        </w:rPr>
      </w:pPr>
      <w:r w:rsidRPr="00AB3BD2">
        <w:rPr>
          <w:rFonts w:eastAsia="Verdana" w:cstheme="minorHAnsi"/>
          <w:b/>
          <w:bCs/>
          <w:sz w:val="24"/>
          <w:szCs w:val="24"/>
        </w:rPr>
        <w:t>Introduction / Conclusion</w:t>
      </w:r>
    </w:p>
    <w:p w14:paraId="43F13056" w14:textId="14D6C401" w:rsidR="00C4457A" w:rsidRDefault="00F37E26" w:rsidP="002F4559">
      <w:pPr>
        <w:spacing w:after="80" w:line="276" w:lineRule="auto"/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sz w:val="24"/>
          <w:szCs w:val="24"/>
        </w:rPr>
        <w:t xml:space="preserve">You </w:t>
      </w:r>
      <w:proofErr w:type="gramStart"/>
      <w:r>
        <w:rPr>
          <w:rFonts w:eastAsia="Verdana" w:cstheme="minorHAnsi"/>
          <w:sz w:val="24"/>
          <w:szCs w:val="24"/>
        </w:rPr>
        <w:t>had</w:t>
      </w:r>
      <w:proofErr w:type="gramEnd"/>
      <w:r>
        <w:rPr>
          <w:rFonts w:eastAsia="Verdana" w:cstheme="minorHAnsi"/>
          <w:sz w:val="24"/>
          <w:szCs w:val="24"/>
        </w:rPr>
        <w:t xml:space="preserve"> asked about your introduction and conclusion. </w:t>
      </w:r>
      <w:r w:rsidR="00C4457A">
        <w:rPr>
          <w:rFonts w:eastAsia="Verdana" w:cstheme="minorHAnsi"/>
          <w:sz w:val="24"/>
          <w:szCs w:val="24"/>
        </w:rPr>
        <w:t xml:space="preserve">For your introduction, </w:t>
      </w:r>
      <w:r w:rsidR="00885959">
        <w:rPr>
          <w:rFonts w:eastAsia="Verdana" w:cstheme="minorHAnsi"/>
          <w:sz w:val="24"/>
          <w:szCs w:val="24"/>
        </w:rPr>
        <w:t xml:space="preserve">I like how you provide </w:t>
      </w:r>
      <w:r w:rsidR="00270818">
        <w:rPr>
          <w:rFonts w:eastAsia="Verdana" w:cstheme="minorHAnsi"/>
          <w:sz w:val="24"/>
          <w:szCs w:val="24"/>
        </w:rPr>
        <w:t xml:space="preserve">some context (such as </w:t>
      </w:r>
      <w:r w:rsidR="00710129">
        <w:rPr>
          <w:rFonts w:eastAsia="Verdana" w:cstheme="minorHAnsi"/>
          <w:sz w:val="24"/>
          <w:szCs w:val="24"/>
        </w:rPr>
        <w:t xml:space="preserve">the recent election). Consider adding even more historical context around the electoral college system. Also, I suggest revising your thesis statement. </w:t>
      </w:r>
      <w:r w:rsidR="00C4457A">
        <w:rPr>
          <w:rFonts w:eastAsia="Verdana" w:cstheme="minorHAnsi"/>
          <w:sz w:val="24"/>
          <w:szCs w:val="24"/>
        </w:rPr>
        <w:t>This is what I believe to be your thesis statement:</w:t>
      </w:r>
    </w:p>
    <w:p w14:paraId="16D81F72" w14:textId="77777777" w:rsidR="00C4457A" w:rsidRDefault="00C4457A" w:rsidP="00ED4E9F">
      <w:pPr>
        <w:pStyle w:val="ListParagraph"/>
        <w:numPr>
          <w:ilvl w:val="0"/>
          <w:numId w:val="2"/>
        </w:numPr>
        <w:spacing w:after="0" w:line="276" w:lineRule="auto"/>
        <w:rPr>
          <w:rFonts w:eastAsia="Verdana" w:cstheme="minorHAnsi"/>
          <w:sz w:val="24"/>
          <w:szCs w:val="24"/>
        </w:rPr>
      </w:pPr>
      <w:r w:rsidRPr="00E72539">
        <w:rPr>
          <w:rFonts w:eastAsia="Verdana" w:cstheme="minorHAnsi"/>
          <w:sz w:val="24"/>
          <w:szCs w:val="24"/>
        </w:rPr>
        <w:t>The Electoral College is essential to the American government.</w:t>
      </w:r>
    </w:p>
    <w:p w14:paraId="7C3B27D6" w14:textId="55FCFF7D" w:rsidR="00C4457A" w:rsidRDefault="00ED4E9F" w:rsidP="002F4559">
      <w:pPr>
        <w:spacing w:after="80" w:line="276" w:lineRule="auto"/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sz w:val="24"/>
          <w:szCs w:val="24"/>
        </w:rPr>
        <w:br/>
      </w:r>
      <w:r w:rsidR="00C4457A">
        <w:rPr>
          <w:rFonts w:eastAsia="Verdana" w:cstheme="minorHAnsi"/>
          <w:sz w:val="24"/>
          <w:szCs w:val="24"/>
        </w:rPr>
        <w:t xml:space="preserve">This is a great start—it is specific to your topic and makes a clear argument! My main suggestion for improvement is to consider adding your main supporting points. For example, look at this thesis statement (that is </w:t>
      </w:r>
      <w:proofErr w:type="gramStart"/>
      <w:r w:rsidR="00C4457A">
        <w:rPr>
          <w:rFonts w:eastAsia="Verdana" w:cstheme="minorHAnsi"/>
          <w:sz w:val="24"/>
          <w:szCs w:val="24"/>
        </w:rPr>
        <w:t>similar to</w:t>
      </w:r>
      <w:proofErr w:type="gramEnd"/>
      <w:r w:rsidR="00C4457A">
        <w:rPr>
          <w:rFonts w:eastAsia="Verdana" w:cstheme="minorHAnsi"/>
          <w:sz w:val="24"/>
          <w:szCs w:val="24"/>
        </w:rPr>
        <w:t xml:space="preserve"> yours in level of detail):</w:t>
      </w:r>
    </w:p>
    <w:p w14:paraId="04742B44" w14:textId="77777777" w:rsidR="00C4457A" w:rsidRDefault="00C4457A" w:rsidP="00ED4E9F">
      <w:pPr>
        <w:pStyle w:val="ListParagraph"/>
        <w:numPr>
          <w:ilvl w:val="0"/>
          <w:numId w:val="2"/>
        </w:numPr>
        <w:spacing w:after="0" w:line="276" w:lineRule="auto"/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sz w:val="24"/>
          <w:szCs w:val="24"/>
        </w:rPr>
        <w:t>Taxes are essential to American society.</w:t>
      </w:r>
    </w:p>
    <w:p w14:paraId="77AC802E" w14:textId="3491BC99" w:rsidR="00C4457A" w:rsidRDefault="00ED4E9F" w:rsidP="002F4559">
      <w:pPr>
        <w:spacing w:after="80" w:line="276" w:lineRule="auto"/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sz w:val="24"/>
          <w:szCs w:val="24"/>
        </w:rPr>
        <w:br/>
      </w:r>
      <w:r w:rsidR="00C4457A">
        <w:rPr>
          <w:rFonts w:eastAsia="Verdana" w:cstheme="minorHAnsi"/>
          <w:sz w:val="24"/>
          <w:szCs w:val="24"/>
        </w:rPr>
        <w:t>Here are a couple examples of that thesis statement with more details:</w:t>
      </w:r>
    </w:p>
    <w:p w14:paraId="2FBE528F" w14:textId="77777777" w:rsidR="00C4457A" w:rsidRDefault="00C4457A" w:rsidP="00C4457A">
      <w:pPr>
        <w:pStyle w:val="ListParagraph"/>
        <w:numPr>
          <w:ilvl w:val="0"/>
          <w:numId w:val="2"/>
        </w:numPr>
        <w:spacing w:line="276" w:lineRule="auto"/>
        <w:rPr>
          <w:rFonts w:eastAsia="Verdana" w:cstheme="minorHAnsi"/>
          <w:sz w:val="24"/>
          <w:szCs w:val="24"/>
        </w:rPr>
      </w:pPr>
      <w:r w:rsidRPr="0004645D">
        <w:rPr>
          <w:rFonts w:eastAsia="Verdana" w:cstheme="minorHAnsi"/>
          <w:sz w:val="24"/>
          <w:szCs w:val="24"/>
        </w:rPr>
        <w:t>Taxes are a necessary part of society because they provide fundamental goods and services in daily life.</w:t>
      </w:r>
    </w:p>
    <w:p w14:paraId="3371F684" w14:textId="77777777" w:rsidR="00C4457A" w:rsidRPr="00E84DD0" w:rsidRDefault="00C4457A" w:rsidP="00C4457A">
      <w:pPr>
        <w:pStyle w:val="ListParagraph"/>
        <w:numPr>
          <w:ilvl w:val="0"/>
          <w:numId w:val="2"/>
        </w:numPr>
        <w:spacing w:line="276" w:lineRule="auto"/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bCs/>
          <w:sz w:val="24"/>
          <w:szCs w:val="24"/>
        </w:rPr>
        <w:t>Taxes are a necessary part of society because they help fund national defense, public education, and transportation systems.</w:t>
      </w:r>
    </w:p>
    <w:p w14:paraId="4E7B22C4" w14:textId="77777777" w:rsidR="009B43DC" w:rsidRPr="009B43DC" w:rsidRDefault="009B43DC" w:rsidP="00802D9B">
      <w:pPr>
        <w:spacing w:line="276" w:lineRule="auto"/>
        <w:contextualSpacing/>
        <w:rPr>
          <w:rFonts w:eastAsia="Verdana" w:cstheme="minorHAnsi"/>
          <w:sz w:val="24"/>
          <w:szCs w:val="24"/>
        </w:rPr>
      </w:pPr>
    </w:p>
    <w:p w14:paraId="1EF53E1B" w14:textId="45B7BB1A" w:rsidR="00B464C0" w:rsidRPr="00B464C0" w:rsidRDefault="005D3A28" w:rsidP="00802D9B">
      <w:pPr>
        <w:spacing w:line="276" w:lineRule="auto"/>
        <w:contextualSpacing/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sz w:val="24"/>
          <w:szCs w:val="24"/>
        </w:rPr>
        <w:t xml:space="preserve">For the conclusion, you do a nice job </w:t>
      </w:r>
      <w:r w:rsidR="00541E9B">
        <w:rPr>
          <w:rFonts w:eastAsia="Verdana" w:cstheme="minorHAnsi"/>
          <w:sz w:val="24"/>
          <w:szCs w:val="24"/>
        </w:rPr>
        <w:t>recapping your main supporting point</w:t>
      </w:r>
      <w:r w:rsidR="00A634BE">
        <w:rPr>
          <w:rFonts w:eastAsia="Verdana" w:cstheme="minorHAnsi"/>
          <w:sz w:val="24"/>
          <w:szCs w:val="24"/>
        </w:rPr>
        <w:t xml:space="preserve">s. </w:t>
      </w:r>
      <w:r w:rsidR="0081063D">
        <w:rPr>
          <w:rFonts w:eastAsia="Verdana" w:cstheme="minorHAnsi"/>
          <w:sz w:val="24"/>
          <w:szCs w:val="24"/>
        </w:rPr>
        <w:t xml:space="preserve">In terms of areas for improvement, </w:t>
      </w:r>
      <w:r w:rsidR="00A634BE">
        <w:rPr>
          <w:rFonts w:eastAsia="Verdana" w:cstheme="minorHAnsi"/>
          <w:sz w:val="24"/>
          <w:szCs w:val="24"/>
        </w:rPr>
        <w:t xml:space="preserve">I do suggest </w:t>
      </w:r>
      <w:r w:rsidR="0081063D">
        <w:rPr>
          <w:rFonts w:eastAsia="Verdana" w:cstheme="minorHAnsi"/>
          <w:sz w:val="24"/>
          <w:szCs w:val="24"/>
        </w:rPr>
        <w:t>restating your thesis right near the beginning of the conclusion, and I also wonder about th</w:t>
      </w:r>
      <w:r w:rsidR="00DF14BC">
        <w:rPr>
          <w:rFonts w:eastAsia="Verdana" w:cstheme="minorHAnsi"/>
          <w:sz w:val="24"/>
          <w:szCs w:val="24"/>
        </w:rPr>
        <w:t xml:space="preserve">e </w:t>
      </w:r>
      <w:r w:rsidR="00ED4E9F">
        <w:rPr>
          <w:rFonts w:eastAsia="Verdana" w:cstheme="minorHAnsi"/>
          <w:sz w:val="24"/>
          <w:szCs w:val="24"/>
        </w:rPr>
        <w:t xml:space="preserve">very last sentence; </w:t>
      </w:r>
      <w:r w:rsidR="00F37E26" w:rsidRPr="00F37E26">
        <w:rPr>
          <w:rFonts w:eastAsia="Verdana" w:cstheme="minorHAnsi"/>
          <w:sz w:val="24"/>
          <w:szCs w:val="24"/>
        </w:rPr>
        <w:t xml:space="preserve">I’m not sure </w:t>
      </w:r>
      <w:r w:rsidR="00ED4E9F">
        <w:rPr>
          <w:rFonts w:eastAsia="Verdana" w:cstheme="minorHAnsi"/>
          <w:sz w:val="24"/>
          <w:szCs w:val="24"/>
        </w:rPr>
        <w:t>it</w:t>
      </w:r>
      <w:r w:rsidR="00F37E26" w:rsidRPr="00F37E26">
        <w:rPr>
          <w:rFonts w:eastAsia="Verdana" w:cstheme="minorHAnsi"/>
          <w:sz w:val="24"/>
          <w:szCs w:val="24"/>
        </w:rPr>
        <w:t xml:space="preserve"> is the most effective clincher for your topic</w:t>
      </w:r>
      <w:r w:rsidR="00F37E26">
        <w:rPr>
          <w:rFonts w:eastAsia="Verdana" w:cstheme="minorHAnsi"/>
          <w:sz w:val="24"/>
          <w:szCs w:val="24"/>
        </w:rPr>
        <w:t>, especially when the assignment instructions say to avoid “talking directly to the reader</w:t>
      </w:r>
      <w:r w:rsidR="00F37E26" w:rsidRPr="00F37E26">
        <w:rPr>
          <w:rFonts w:eastAsia="Verdana" w:cstheme="minorHAnsi"/>
          <w:sz w:val="24"/>
          <w:szCs w:val="24"/>
        </w:rPr>
        <w:t>.</w:t>
      </w:r>
      <w:r w:rsidR="00F37E26">
        <w:rPr>
          <w:rFonts w:eastAsia="Verdana" w:cstheme="minorHAnsi"/>
          <w:sz w:val="24"/>
          <w:szCs w:val="24"/>
        </w:rPr>
        <w:t>”</w:t>
      </w:r>
      <w:r w:rsidR="00F37E26" w:rsidRPr="00F37E26">
        <w:rPr>
          <w:rFonts w:eastAsia="Verdana" w:cstheme="minorHAnsi"/>
          <w:sz w:val="24"/>
          <w:szCs w:val="24"/>
        </w:rPr>
        <w:t xml:space="preserve"> Can you think of another sentence that directly references the Electoral College</w:t>
      </w:r>
      <w:r w:rsidR="00F37E26">
        <w:rPr>
          <w:rFonts w:eastAsia="Verdana" w:cstheme="minorHAnsi"/>
          <w:sz w:val="24"/>
          <w:szCs w:val="24"/>
        </w:rPr>
        <w:t xml:space="preserve"> using third-person point of view?</w:t>
      </w:r>
    </w:p>
    <w:p w14:paraId="19C9206E" w14:textId="77777777" w:rsidR="00541E9B" w:rsidRDefault="00541E9B" w:rsidP="00802D9B">
      <w:pPr>
        <w:spacing w:line="276" w:lineRule="auto"/>
        <w:contextualSpacing/>
        <w:rPr>
          <w:rFonts w:eastAsia="Verdana" w:cstheme="minorHAnsi"/>
          <w:sz w:val="24"/>
          <w:szCs w:val="24"/>
        </w:rPr>
      </w:pPr>
    </w:p>
    <w:p w14:paraId="24298503" w14:textId="77777777" w:rsidR="005D3A28" w:rsidRPr="009B43DC" w:rsidRDefault="005D3A28" w:rsidP="00802D9B">
      <w:pPr>
        <w:spacing w:line="276" w:lineRule="auto"/>
        <w:contextualSpacing/>
        <w:rPr>
          <w:rFonts w:eastAsia="Verdana" w:cstheme="minorHAnsi"/>
          <w:sz w:val="24"/>
          <w:szCs w:val="24"/>
        </w:rPr>
      </w:pPr>
    </w:p>
    <w:p w14:paraId="17D2E537" w14:textId="77777777" w:rsidR="00233EA0" w:rsidRPr="00AB3BD2" w:rsidRDefault="00233EA0" w:rsidP="00802D9B">
      <w:pPr>
        <w:spacing w:line="276" w:lineRule="auto"/>
        <w:contextualSpacing/>
        <w:rPr>
          <w:rFonts w:eastAsia="Verdana" w:cstheme="minorHAnsi"/>
          <w:b/>
          <w:bCs/>
          <w:sz w:val="24"/>
          <w:szCs w:val="24"/>
        </w:rPr>
      </w:pPr>
      <w:r w:rsidRPr="00AB3BD2">
        <w:rPr>
          <w:rFonts w:eastAsia="Verdana" w:cstheme="minorHAnsi"/>
          <w:b/>
          <w:bCs/>
          <w:sz w:val="24"/>
          <w:szCs w:val="24"/>
        </w:rPr>
        <w:lastRenderedPageBreak/>
        <w:t>References / Citations</w:t>
      </w:r>
    </w:p>
    <w:p w14:paraId="44666DA7" w14:textId="77777777" w:rsidR="007E1EB9" w:rsidRDefault="00E5313B" w:rsidP="00802D9B">
      <w:pPr>
        <w:spacing w:line="276" w:lineRule="auto"/>
        <w:contextualSpacing/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sz w:val="24"/>
          <w:szCs w:val="24"/>
        </w:rPr>
        <w:t>I think you did a nice job incorporating sources. I d</w:t>
      </w:r>
      <w:r w:rsidR="009B6D3D">
        <w:rPr>
          <w:rFonts w:eastAsia="Verdana" w:cstheme="minorHAnsi"/>
          <w:sz w:val="24"/>
          <w:szCs w:val="24"/>
        </w:rPr>
        <w:t xml:space="preserve">id comment on some of the in-text citations because I saw some </w:t>
      </w:r>
      <w:r w:rsidR="000B738B">
        <w:rPr>
          <w:rFonts w:eastAsia="Verdana" w:cstheme="minorHAnsi"/>
          <w:sz w:val="24"/>
          <w:szCs w:val="24"/>
        </w:rPr>
        <w:t>extra</w:t>
      </w:r>
      <w:r w:rsidR="009B6D3D">
        <w:rPr>
          <w:rFonts w:eastAsia="Verdana" w:cstheme="minorHAnsi"/>
          <w:sz w:val="24"/>
          <w:szCs w:val="24"/>
        </w:rPr>
        <w:t xml:space="preserve"> information</w:t>
      </w:r>
      <w:r w:rsidR="000B738B">
        <w:rPr>
          <w:rFonts w:eastAsia="Verdana" w:cstheme="minorHAnsi"/>
          <w:sz w:val="24"/>
          <w:szCs w:val="24"/>
        </w:rPr>
        <w:t xml:space="preserve"> </w:t>
      </w:r>
      <w:r w:rsidR="007E1EB9">
        <w:rPr>
          <w:rFonts w:eastAsia="Verdana" w:cstheme="minorHAnsi"/>
          <w:sz w:val="24"/>
          <w:szCs w:val="24"/>
        </w:rPr>
        <w:t>(</w:t>
      </w:r>
      <w:r w:rsidR="000B738B">
        <w:rPr>
          <w:rFonts w:eastAsia="Verdana" w:cstheme="minorHAnsi"/>
          <w:sz w:val="24"/>
          <w:szCs w:val="24"/>
        </w:rPr>
        <w:t>like repeated author names</w:t>
      </w:r>
      <w:r w:rsidR="007E1EB9">
        <w:rPr>
          <w:rFonts w:eastAsia="Verdana" w:cstheme="minorHAnsi"/>
          <w:sz w:val="24"/>
          <w:szCs w:val="24"/>
        </w:rPr>
        <w:t>)</w:t>
      </w:r>
      <w:r w:rsidR="009B6D3D">
        <w:rPr>
          <w:rFonts w:eastAsia="Verdana" w:cstheme="minorHAnsi"/>
          <w:sz w:val="24"/>
          <w:szCs w:val="24"/>
        </w:rPr>
        <w:t xml:space="preserve">. I suggest checking out </w:t>
      </w:r>
      <w:hyperlink r:id="rId8" w:history="1">
        <w:r w:rsidR="009B6D3D" w:rsidRPr="009B6D3D">
          <w:rPr>
            <w:rStyle w:val="Hyperlink"/>
            <w:rFonts w:eastAsia="Verdana" w:cstheme="minorHAnsi"/>
            <w:sz w:val="24"/>
            <w:szCs w:val="24"/>
          </w:rPr>
          <w:t>the Purdue OWL's website</w:t>
        </w:r>
      </w:hyperlink>
      <w:r w:rsidR="009B6D3D">
        <w:rPr>
          <w:rFonts w:eastAsia="Verdana" w:cstheme="minorHAnsi"/>
          <w:sz w:val="24"/>
          <w:szCs w:val="24"/>
        </w:rPr>
        <w:t xml:space="preserve"> for more information on properly formatting MLA citations. </w:t>
      </w:r>
    </w:p>
    <w:p w14:paraId="3D1B60FE" w14:textId="77777777" w:rsidR="007E1EB9" w:rsidRDefault="007E1EB9" w:rsidP="00802D9B">
      <w:pPr>
        <w:spacing w:line="276" w:lineRule="auto"/>
        <w:contextualSpacing/>
        <w:rPr>
          <w:rFonts w:eastAsia="Verdana" w:cstheme="minorHAnsi"/>
          <w:sz w:val="24"/>
          <w:szCs w:val="24"/>
        </w:rPr>
      </w:pPr>
    </w:p>
    <w:p w14:paraId="7D9F8B13" w14:textId="28897A09" w:rsidR="009B6D3D" w:rsidRDefault="00FE1A86" w:rsidP="00802D9B">
      <w:pPr>
        <w:spacing w:line="276" w:lineRule="auto"/>
        <w:contextualSpacing/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sz w:val="24"/>
          <w:szCs w:val="24"/>
        </w:rPr>
        <w:t xml:space="preserve">On a related note, try to avoid announcing language when analyzing quotes. For example, </w:t>
      </w:r>
      <w:r w:rsidR="00897C5A">
        <w:rPr>
          <w:rFonts w:eastAsia="Verdana" w:cstheme="minorHAnsi"/>
          <w:sz w:val="24"/>
          <w:szCs w:val="24"/>
        </w:rPr>
        <w:t xml:space="preserve">phrases like “This shows” </w:t>
      </w:r>
      <w:r w:rsidR="000B738B">
        <w:rPr>
          <w:rFonts w:eastAsia="Verdana" w:cstheme="minorHAnsi"/>
          <w:sz w:val="24"/>
          <w:szCs w:val="24"/>
        </w:rPr>
        <w:t>or “This quote really emphasizes” are often</w:t>
      </w:r>
      <w:r w:rsidR="007E1EB9">
        <w:rPr>
          <w:rFonts w:eastAsia="Verdana" w:cstheme="minorHAnsi"/>
          <w:sz w:val="24"/>
          <w:szCs w:val="24"/>
        </w:rPr>
        <w:t xml:space="preserve"> superfluous; try letting your analysis speak for itself.</w:t>
      </w:r>
    </w:p>
    <w:p w14:paraId="67E1908D" w14:textId="77777777" w:rsidR="009B6D3D" w:rsidRDefault="009B6D3D" w:rsidP="00802D9B">
      <w:pPr>
        <w:spacing w:line="276" w:lineRule="auto"/>
        <w:contextualSpacing/>
        <w:rPr>
          <w:rFonts w:eastAsia="Verdana" w:cstheme="minorHAnsi"/>
          <w:sz w:val="24"/>
          <w:szCs w:val="24"/>
        </w:rPr>
      </w:pPr>
    </w:p>
    <w:p w14:paraId="3AB551D5" w14:textId="50A13B63" w:rsidR="74C5F3AE" w:rsidRPr="009B43DC" w:rsidRDefault="007E1EB9" w:rsidP="00802D9B">
      <w:pPr>
        <w:spacing w:line="276" w:lineRule="auto"/>
        <w:contextualSpacing/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sz w:val="24"/>
          <w:szCs w:val="24"/>
        </w:rPr>
        <w:t>Finally, I</w:t>
      </w:r>
      <w:r w:rsidR="009B6D3D">
        <w:rPr>
          <w:rFonts w:eastAsia="Verdana" w:cstheme="minorHAnsi"/>
          <w:sz w:val="24"/>
          <w:szCs w:val="24"/>
        </w:rPr>
        <w:t xml:space="preserve"> </w:t>
      </w:r>
      <w:proofErr w:type="gramStart"/>
      <w:r w:rsidR="009B6D3D">
        <w:rPr>
          <w:rFonts w:eastAsia="Verdana" w:cstheme="minorHAnsi"/>
          <w:sz w:val="24"/>
          <w:szCs w:val="24"/>
        </w:rPr>
        <w:t>didn’t see</w:t>
      </w:r>
      <w:proofErr w:type="gramEnd"/>
      <w:r w:rsidR="009B6D3D">
        <w:rPr>
          <w:rFonts w:eastAsia="Verdana" w:cstheme="minorHAnsi"/>
          <w:sz w:val="24"/>
          <w:szCs w:val="24"/>
        </w:rPr>
        <w:t xml:space="preserve"> a works cited page yet, so make sure you add that before submitting.</w:t>
      </w:r>
      <w:r>
        <w:rPr>
          <w:rFonts w:eastAsia="Verdana" w:cstheme="minorHAnsi"/>
          <w:sz w:val="24"/>
          <w:szCs w:val="24"/>
        </w:rPr>
        <w:t xml:space="preserve"> If you’d like </w:t>
      </w:r>
      <w:r w:rsidR="005359B7">
        <w:rPr>
          <w:rFonts w:eastAsia="Verdana" w:cstheme="minorHAnsi"/>
          <w:sz w:val="24"/>
          <w:szCs w:val="24"/>
        </w:rPr>
        <w:t>in-depth help with the works cited page, please book a face-to-face appointment with a writing tutor!</w:t>
      </w:r>
    </w:p>
    <w:p w14:paraId="59113AD5" w14:textId="77777777" w:rsidR="00AB3BD2" w:rsidRPr="009B43DC" w:rsidRDefault="00AB3BD2" w:rsidP="00802D9B">
      <w:pPr>
        <w:spacing w:line="276" w:lineRule="auto"/>
        <w:contextualSpacing/>
        <w:rPr>
          <w:rFonts w:eastAsia="Verdana" w:cstheme="minorHAnsi"/>
          <w:sz w:val="24"/>
          <w:szCs w:val="24"/>
        </w:rPr>
      </w:pPr>
    </w:p>
    <w:p w14:paraId="050AF126" w14:textId="77777777" w:rsidR="00AB3BD2" w:rsidRPr="009B43DC" w:rsidRDefault="00AB3BD2" w:rsidP="00802D9B">
      <w:pPr>
        <w:spacing w:line="276" w:lineRule="auto"/>
        <w:contextualSpacing/>
        <w:rPr>
          <w:rFonts w:eastAsia="Verdana" w:cstheme="minorHAnsi"/>
          <w:sz w:val="24"/>
          <w:szCs w:val="24"/>
        </w:rPr>
      </w:pPr>
    </w:p>
    <w:p w14:paraId="0FD1E446" w14:textId="77777777" w:rsidR="00AB3BD2" w:rsidRPr="00AB3BD2" w:rsidRDefault="00AB3BD2" w:rsidP="00802D9B">
      <w:pPr>
        <w:spacing w:line="276" w:lineRule="auto"/>
        <w:contextualSpacing/>
        <w:rPr>
          <w:rFonts w:eastAsia="Verdana" w:cstheme="minorHAnsi"/>
          <w:b/>
          <w:bCs/>
          <w:sz w:val="24"/>
          <w:szCs w:val="24"/>
        </w:rPr>
      </w:pPr>
      <w:r w:rsidRPr="00AB3BD2">
        <w:rPr>
          <w:rFonts w:eastAsia="Verdana" w:cstheme="minorHAnsi"/>
          <w:b/>
          <w:bCs/>
          <w:sz w:val="24"/>
          <w:szCs w:val="24"/>
        </w:rPr>
        <w:t>LOWER-ORDER CONCERNS:</w:t>
      </w:r>
    </w:p>
    <w:p w14:paraId="022EFE04" w14:textId="77777777" w:rsidR="00AB3BD2" w:rsidRDefault="00AB3BD2" w:rsidP="00802D9B">
      <w:pPr>
        <w:spacing w:line="276" w:lineRule="auto"/>
        <w:contextualSpacing/>
        <w:rPr>
          <w:rFonts w:eastAsia="Verdana" w:cstheme="minorHAnsi"/>
          <w:b/>
          <w:bCs/>
          <w:sz w:val="24"/>
          <w:szCs w:val="24"/>
        </w:rPr>
      </w:pPr>
    </w:p>
    <w:p w14:paraId="58B8D87B" w14:textId="75AF1CFE" w:rsidR="20E0B83F" w:rsidRPr="00AB3BD2" w:rsidRDefault="20E0B83F" w:rsidP="00802D9B">
      <w:pPr>
        <w:spacing w:line="276" w:lineRule="auto"/>
        <w:contextualSpacing/>
        <w:rPr>
          <w:rFonts w:eastAsia="Verdana" w:cstheme="minorHAnsi"/>
          <w:b/>
          <w:bCs/>
          <w:sz w:val="24"/>
          <w:szCs w:val="24"/>
        </w:rPr>
      </w:pPr>
      <w:r w:rsidRPr="00AB3BD2">
        <w:rPr>
          <w:rFonts w:eastAsia="Verdana" w:cstheme="minorHAnsi"/>
          <w:b/>
          <w:bCs/>
          <w:sz w:val="24"/>
          <w:szCs w:val="24"/>
        </w:rPr>
        <w:t>Punctuation / Spelling</w:t>
      </w:r>
      <w:r w:rsidR="009B43DC">
        <w:rPr>
          <w:rFonts w:eastAsia="Verdana" w:cstheme="minorHAnsi"/>
          <w:b/>
          <w:bCs/>
          <w:sz w:val="24"/>
          <w:szCs w:val="24"/>
        </w:rPr>
        <w:t xml:space="preserve"> / </w:t>
      </w:r>
      <w:r w:rsidRPr="00AB3BD2">
        <w:rPr>
          <w:rFonts w:eastAsia="Verdana" w:cstheme="minorHAnsi"/>
          <w:b/>
          <w:bCs/>
          <w:sz w:val="24"/>
          <w:szCs w:val="24"/>
        </w:rPr>
        <w:t>Grammar</w:t>
      </w:r>
    </w:p>
    <w:p w14:paraId="7DA4E217" w14:textId="1B565582" w:rsidR="00451CF3" w:rsidRPr="00D72184" w:rsidRDefault="00451CF3" w:rsidP="00451CF3">
      <w:pPr>
        <w:spacing w:line="276" w:lineRule="auto"/>
        <w:rPr>
          <w:rFonts w:eastAsia="Verdana" w:cstheme="minorHAnsi"/>
          <w:sz w:val="24"/>
          <w:szCs w:val="24"/>
        </w:rPr>
      </w:pPr>
      <w:bookmarkStart w:id="0" w:name="_Hlk210996761"/>
      <w:r>
        <w:rPr>
          <w:rFonts w:eastAsia="Verdana" w:cstheme="minorHAnsi"/>
          <w:sz w:val="24"/>
          <w:szCs w:val="24"/>
        </w:rPr>
        <w:t>Overall, your punctuation, spelling, and grammar looked good, but I always suggest carefully proofreading the entire paper. One technique that helps me is printing out the document and reading it out loud. I also like to focus on just one pattern of error at a time. For example, I will proofread one paragraph looking only for missing commas. Then, I will reread that same paragraph looking only for run-on sentences. This can help catch those tiny errors that tend to slip past the eye on a computer screen!</w:t>
      </w:r>
    </w:p>
    <w:bookmarkEnd w:id="0"/>
    <w:p w14:paraId="2346254B" w14:textId="77777777" w:rsidR="009B43DC" w:rsidRPr="009B43DC" w:rsidRDefault="009B43DC" w:rsidP="00802D9B">
      <w:pPr>
        <w:spacing w:line="276" w:lineRule="auto"/>
        <w:contextualSpacing/>
        <w:rPr>
          <w:rFonts w:eastAsia="Verdana" w:cstheme="minorHAnsi"/>
          <w:sz w:val="24"/>
          <w:szCs w:val="24"/>
        </w:rPr>
      </w:pPr>
    </w:p>
    <w:p w14:paraId="0E6C9BA1" w14:textId="77777777" w:rsidR="00AB3BD2" w:rsidRPr="009B43DC" w:rsidRDefault="00AB3BD2" w:rsidP="00802D9B">
      <w:pPr>
        <w:spacing w:line="276" w:lineRule="auto"/>
        <w:contextualSpacing/>
        <w:rPr>
          <w:rFonts w:eastAsia="Verdana" w:cstheme="minorHAnsi"/>
          <w:sz w:val="24"/>
          <w:szCs w:val="24"/>
        </w:rPr>
      </w:pPr>
    </w:p>
    <w:p w14:paraId="779B3312" w14:textId="77777777" w:rsidR="20E0B83F" w:rsidRPr="00AB3BD2" w:rsidRDefault="20E0B83F" w:rsidP="00802D9B">
      <w:pPr>
        <w:spacing w:line="276" w:lineRule="auto"/>
        <w:contextualSpacing/>
        <w:rPr>
          <w:rFonts w:eastAsia="Verdana" w:cstheme="minorHAnsi"/>
          <w:b/>
          <w:bCs/>
          <w:caps/>
          <w:sz w:val="24"/>
          <w:szCs w:val="24"/>
        </w:rPr>
      </w:pPr>
      <w:r w:rsidRPr="00AB3BD2">
        <w:rPr>
          <w:rFonts w:eastAsia="Verdana" w:cstheme="minorHAnsi"/>
          <w:b/>
          <w:bCs/>
          <w:caps/>
          <w:sz w:val="24"/>
          <w:szCs w:val="24"/>
        </w:rPr>
        <w:t>Summary of Next Steps:</w:t>
      </w:r>
    </w:p>
    <w:p w14:paraId="1803339A" w14:textId="39211001" w:rsidR="74C5F3AE" w:rsidRPr="00B75140" w:rsidRDefault="00FB6952" w:rsidP="00451CF3">
      <w:pPr>
        <w:pStyle w:val="ListParagraph"/>
        <w:numPr>
          <w:ilvl w:val="0"/>
          <w:numId w:val="3"/>
        </w:numPr>
        <w:spacing w:line="240" w:lineRule="auto"/>
        <w:rPr>
          <w:rFonts w:eastAsia="Verdana" w:cstheme="minorHAnsi"/>
          <w:sz w:val="24"/>
          <w:szCs w:val="24"/>
          <w:u w:val="single"/>
        </w:rPr>
      </w:pPr>
      <w:r w:rsidRPr="00B75140">
        <w:rPr>
          <w:rFonts w:eastAsia="Verdana" w:cstheme="minorHAnsi"/>
          <w:sz w:val="24"/>
          <w:szCs w:val="24"/>
          <w:u w:val="single"/>
        </w:rPr>
        <w:t>Consider adding more context to the introduction</w:t>
      </w:r>
      <w:r w:rsidR="006A0F6B" w:rsidRPr="00B75140">
        <w:rPr>
          <w:rFonts w:eastAsia="Verdana" w:cstheme="minorHAnsi"/>
          <w:sz w:val="24"/>
          <w:szCs w:val="24"/>
          <w:u w:val="single"/>
        </w:rPr>
        <w:t xml:space="preserve"> paragraph</w:t>
      </w:r>
    </w:p>
    <w:p w14:paraId="08447519" w14:textId="3EB16C9C" w:rsidR="00FB6952" w:rsidRPr="00B75140" w:rsidRDefault="00FB6952" w:rsidP="00451CF3">
      <w:pPr>
        <w:pStyle w:val="ListParagraph"/>
        <w:numPr>
          <w:ilvl w:val="0"/>
          <w:numId w:val="3"/>
        </w:numPr>
        <w:spacing w:line="240" w:lineRule="auto"/>
        <w:rPr>
          <w:rFonts w:eastAsia="Verdana" w:cstheme="minorHAnsi"/>
          <w:sz w:val="24"/>
          <w:szCs w:val="24"/>
          <w:u w:val="single"/>
        </w:rPr>
      </w:pPr>
      <w:r w:rsidRPr="00B75140">
        <w:rPr>
          <w:rFonts w:eastAsia="Verdana" w:cstheme="minorHAnsi"/>
          <w:sz w:val="24"/>
          <w:szCs w:val="24"/>
          <w:u w:val="single"/>
        </w:rPr>
        <w:t>Try revising the thesis to be more specific</w:t>
      </w:r>
    </w:p>
    <w:p w14:paraId="20379C0E" w14:textId="6B1F64F3" w:rsidR="00FB6952" w:rsidRDefault="006A0F6B" w:rsidP="00451CF3">
      <w:pPr>
        <w:pStyle w:val="ListParagraph"/>
        <w:numPr>
          <w:ilvl w:val="0"/>
          <w:numId w:val="3"/>
        </w:numPr>
        <w:spacing w:line="240" w:lineRule="auto"/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sz w:val="24"/>
          <w:szCs w:val="24"/>
        </w:rPr>
        <w:t>Consider adding/changing sentences in the conclusion paragraph</w:t>
      </w:r>
    </w:p>
    <w:p w14:paraId="334E88C7" w14:textId="03A1DCDE" w:rsidR="006A0F6B" w:rsidRDefault="006A0F6B" w:rsidP="00451CF3">
      <w:pPr>
        <w:pStyle w:val="ListParagraph"/>
        <w:numPr>
          <w:ilvl w:val="0"/>
          <w:numId w:val="3"/>
        </w:numPr>
        <w:spacing w:line="240" w:lineRule="auto"/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sz w:val="24"/>
          <w:szCs w:val="24"/>
        </w:rPr>
        <w:t>Add a works cited page</w:t>
      </w:r>
    </w:p>
    <w:p w14:paraId="4A75788A" w14:textId="01D05722" w:rsidR="006A0F6B" w:rsidRDefault="006A0F6B" w:rsidP="00451CF3">
      <w:pPr>
        <w:pStyle w:val="ListParagraph"/>
        <w:numPr>
          <w:ilvl w:val="0"/>
          <w:numId w:val="3"/>
        </w:numPr>
        <w:spacing w:line="240" w:lineRule="auto"/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sz w:val="24"/>
          <w:szCs w:val="24"/>
        </w:rPr>
        <w:t>Polish the in-text citations</w:t>
      </w:r>
    </w:p>
    <w:p w14:paraId="38C8B962" w14:textId="37F0E79A" w:rsidR="006A0F6B" w:rsidRDefault="006A0F6B" w:rsidP="00451CF3">
      <w:pPr>
        <w:pStyle w:val="ListParagraph"/>
        <w:numPr>
          <w:ilvl w:val="0"/>
          <w:numId w:val="3"/>
        </w:numPr>
        <w:spacing w:line="240" w:lineRule="auto"/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sz w:val="24"/>
          <w:szCs w:val="24"/>
        </w:rPr>
        <w:t>Remove announcing language</w:t>
      </w:r>
    </w:p>
    <w:p w14:paraId="69562860" w14:textId="6FE78EFC" w:rsidR="006A0F6B" w:rsidRDefault="006A0F6B" w:rsidP="00451CF3">
      <w:pPr>
        <w:pStyle w:val="ListParagraph"/>
        <w:numPr>
          <w:ilvl w:val="0"/>
          <w:numId w:val="3"/>
        </w:numPr>
        <w:spacing w:line="240" w:lineRule="auto"/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sz w:val="24"/>
          <w:szCs w:val="24"/>
        </w:rPr>
        <w:t>Proofread for minor errors</w:t>
      </w:r>
    </w:p>
    <w:p w14:paraId="44EF5200" w14:textId="66ADB516" w:rsidR="006A0F6B" w:rsidRDefault="006A0F6B" w:rsidP="00451CF3">
      <w:pPr>
        <w:pStyle w:val="ListParagraph"/>
        <w:numPr>
          <w:ilvl w:val="0"/>
          <w:numId w:val="3"/>
        </w:numPr>
        <w:spacing w:line="240" w:lineRule="auto"/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sz w:val="24"/>
          <w:szCs w:val="24"/>
        </w:rPr>
        <w:t>Read individual embedded comments for other specific suggestions</w:t>
      </w:r>
    </w:p>
    <w:p w14:paraId="40C545EF" w14:textId="77777777" w:rsidR="006A0F6B" w:rsidRDefault="006A0F6B" w:rsidP="006A0F6B">
      <w:pPr>
        <w:spacing w:line="240" w:lineRule="auto"/>
        <w:rPr>
          <w:rFonts w:eastAsia="Verdana" w:cstheme="minorHAnsi"/>
          <w:sz w:val="24"/>
          <w:szCs w:val="24"/>
        </w:rPr>
      </w:pPr>
    </w:p>
    <w:p w14:paraId="7EDCF3C3" w14:textId="1E364795" w:rsidR="006A0F6B" w:rsidRPr="006A0F6B" w:rsidRDefault="006A0F6B" w:rsidP="006A0F6B">
      <w:pPr>
        <w:spacing w:line="240" w:lineRule="auto"/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sz w:val="24"/>
          <w:szCs w:val="24"/>
        </w:rPr>
        <w:t xml:space="preserve">Thanks again for trusting us with your hard work! Good luck on revisions </w:t>
      </w:r>
      <w:r w:rsidRPr="006A0F6B">
        <w:rPr>
          <mc:AlternateContent>
            <mc:Choice Requires="w16se">
              <w:rFonts w:eastAsia="Verdana" w:cstheme="minorHAnsi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6A0F6B" w:rsidRPr="006A0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57F06"/>
    <w:multiLevelType w:val="hybridMultilevel"/>
    <w:tmpl w:val="D6F06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11C0E"/>
    <w:multiLevelType w:val="hybridMultilevel"/>
    <w:tmpl w:val="DCDC6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0E7E57"/>
    <w:multiLevelType w:val="hybridMultilevel"/>
    <w:tmpl w:val="8BA01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68719">
    <w:abstractNumId w:val="1"/>
  </w:num>
  <w:num w:numId="2" w16cid:durableId="1929383521">
    <w:abstractNumId w:val="2"/>
  </w:num>
  <w:num w:numId="3" w16cid:durableId="276761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156"/>
    <w:rsid w:val="00010177"/>
    <w:rsid w:val="00040E4C"/>
    <w:rsid w:val="0004129D"/>
    <w:rsid w:val="0004645D"/>
    <w:rsid w:val="000B738B"/>
    <w:rsid w:val="000E40E1"/>
    <w:rsid w:val="001444BC"/>
    <w:rsid w:val="0015067D"/>
    <w:rsid w:val="00173535"/>
    <w:rsid w:val="001D28F5"/>
    <w:rsid w:val="002038E4"/>
    <w:rsid w:val="00233EA0"/>
    <w:rsid w:val="002366A4"/>
    <w:rsid w:val="002517A0"/>
    <w:rsid w:val="00260986"/>
    <w:rsid w:val="00270818"/>
    <w:rsid w:val="0029711F"/>
    <w:rsid w:val="002F280E"/>
    <w:rsid w:val="002F4559"/>
    <w:rsid w:val="004014C7"/>
    <w:rsid w:val="00451CF3"/>
    <w:rsid w:val="005136BB"/>
    <w:rsid w:val="005359B7"/>
    <w:rsid w:val="00541E9B"/>
    <w:rsid w:val="005579BA"/>
    <w:rsid w:val="005D3A28"/>
    <w:rsid w:val="005E4C66"/>
    <w:rsid w:val="00622983"/>
    <w:rsid w:val="006A0F6B"/>
    <w:rsid w:val="006A7D49"/>
    <w:rsid w:val="00710129"/>
    <w:rsid w:val="007264EF"/>
    <w:rsid w:val="0076608A"/>
    <w:rsid w:val="007E1EB9"/>
    <w:rsid w:val="00802D9B"/>
    <w:rsid w:val="0081063D"/>
    <w:rsid w:val="00885959"/>
    <w:rsid w:val="00897C5A"/>
    <w:rsid w:val="0099349B"/>
    <w:rsid w:val="009B43DC"/>
    <w:rsid w:val="009B6D3D"/>
    <w:rsid w:val="00A111C2"/>
    <w:rsid w:val="00A634BE"/>
    <w:rsid w:val="00AB3156"/>
    <w:rsid w:val="00AB3BD2"/>
    <w:rsid w:val="00B33EF4"/>
    <w:rsid w:val="00B464C0"/>
    <w:rsid w:val="00B75140"/>
    <w:rsid w:val="00B85C2B"/>
    <w:rsid w:val="00B944A8"/>
    <w:rsid w:val="00BF0F0D"/>
    <w:rsid w:val="00C23322"/>
    <w:rsid w:val="00C43436"/>
    <w:rsid w:val="00C4457A"/>
    <w:rsid w:val="00C74116"/>
    <w:rsid w:val="00CE7622"/>
    <w:rsid w:val="00D54BE1"/>
    <w:rsid w:val="00DF14BC"/>
    <w:rsid w:val="00E12645"/>
    <w:rsid w:val="00E344D7"/>
    <w:rsid w:val="00E5313B"/>
    <w:rsid w:val="00E72539"/>
    <w:rsid w:val="00E84DD0"/>
    <w:rsid w:val="00ED4E9F"/>
    <w:rsid w:val="00EF1F21"/>
    <w:rsid w:val="00F36C6B"/>
    <w:rsid w:val="00F37E26"/>
    <w:rsid w:val="00FB6952"/>
    <w:rsid w:val="00FE1A86"/>
    <w:rsid w:val="08230AB1"/>
    <w:rsid w:val="094C741F"/>
    <w:rsid w:val="1B9EC3F5"/>
    <w:rsid w:val="1BF69430"/>
    <w:rsid w:val="1F45E5B9"/>
    <w:rsid w:val="1F4E4D75"/>
    <w:rsid w:val="20E0B83F"/>
    <w:rsid w:val="29477B5A"/>
    <w:rsid w:val="2A78D51F"/>
    <w:rsid w:val="2AF3C247"/>
    <w:rsid w:val="2B9A3D4B"/>
    <w:rsid w:val="2BE88E48"/>
    <w:rsid w:val="2F7485BC"/>
    <w:rsid w:val="2FF8AEFF"/>
    <w:rsid w:val="308B2647"/>
    <w:rsid w:val="3885D80F"/>
    <w:rsid w:val="3C2951B4"/>
    <w:rsid w:val="4A0DD9DF"/>
    <w:rsid w:val="4CBE974E"/>
    <w:rsid w:val="54219BC5"/>
    <w:rsid w:val="5518A418"/>
    <w:rsid w:val="6074AB19"/>
    <w:rsid w:val="616518B0"/>
    <w:rsid w:val="64EF7145"/>
    <w:rsid w:val="66C752E3"/>
    <w:rsid w:val="70CD5B29"/>
    <w:rsid w:val="74C5F3AE"/>
    <w:rsid w:val="7813A599"/>
    <w:rsid w:val="7FD4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38C2"/>
  <w15:chartTrackingRefBased/>
  <w15:docId w15:val="{7F73204C-ACAA-48CC-BDDB-AA0D9F758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14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6D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l.purdue.edu/owl/research_and_citation/mla_style/mla_formatting_and_style_guide/mla_in_text_citations_the_basics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2670bg\OneDrive%20-%20Minnesota%20State\Desktop\Blank%20Writing%20Feedback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E56E0DBB47E647864684829EB6104D" ma:contentTypeVersion="6" ma:contentTypeDescription="Create a new document." ma:contentTypeScope="" ma:versionID="9eee6c162ded9ff0c7e9153f7f930ae0">
  <xsd:schema xmlns:xsd="http://www.w3.org/2001/XMLSchema" xmlns:xs="http://www.w3.org/2001/XMLSchema" xmlns:p="http://schemas.microsoft.com/office/2006/metadata/properties" xmlns:ns2="96d3d480-4d6e-40e1-89a4-4bf70692ed25" xmlns:ns3="61d07a5b-6fe3-4f92-a05e-0c886bde8219" targetNamespace="http://schemas.microsoft.com/office/2006/metadata/properties" ma:root="true" ma:fieldsID="25f2f5ea6b08ec4d2a82fb73ce9f401f" ns2:_="" ns3:_="">
    <xsd:import namespace="96d3d480-4d6e-40e1-89a4-4bf70692ed25"/>
    <xsd:import namespace="61d07a5b-6fe3-4f92-a05e-0c886bde82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d3d480-4d6e-40e1-89a4-4bf70692e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d07a5b-6fe3-4f92-a05e-0c886bde821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C1DB3E-3820-43FA-816B-826D325341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d3d480-4d6e-40e1-89a4-4bf70692ed25"/>
    <ds:schemaRef ds:uri="61d07a5b-6fe3-4f92-a05e-0c886bde82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1959D5-AC04-4547-8287-A91F1B8F9F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DECED6-3F7D-4DCA-93AF-9F7507FA6C9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 Writing Feedback Template.dotx</Template>
  <TotalTime>26</TotalTime>
  <Pages>2</Pages>
  <Words>586</Words>
  <Characters>3109</Characters>
  <Application>Microsoft Office Word</Application>
  <DocSecurity>0</DocSecurity>
  <Lines>73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Townsend, Z</dc:creator>
  <cp:keywords/>
  <dc:description/>
  <cp:lastModifiedBy>Lowinger, Nate</cp:lastModifiedBy>
  <cp:revision>37</cp:revision>
  <dcterms:created xsi:type="dcterms:W3CDTF">2025-11-24T15:18:00Z</dcterms:created>
  <dcterms:modified xsi:type="dcterms:W3CDTF">2025-11-26T02:08:00Z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0x01010001E56E0DBB47E647864684829EB6104D</vt:lpwstr>
  </property>
  <property fmtid="{D5CDD505-2E9C-101B-9397-08002B2CF9AE}" pid="3" name="GrammarlyDocumentId">
    <vt:lpwstr>f719804c-c653-47fe-b966-dc3b1ce9ba48</vt:lpwstr>
  </property>
</Properties>
</file>